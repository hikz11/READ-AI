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B7A7" w14:textId="1AEA27C2" w:rsidR="00353398" w:rsidRDefault="009F6368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5D0902D" wp14:editId="6EE7CFB3">
                <wp:simplePos x="0" y="0"/>
                <wp:positionH relativeFrom="column">
                  <wp:posOffset>-403860</wp:posOffset>
                </wp:positionH>
                <wp:positionV relativeFrom="paragraph">
                  <wp:posOffset>3733800</wp:posOffset>
                </wp:positionV>
                <wp:extent cx="6435725" cy="108712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725" cy="1087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5C45036" w14:textId="072CBB95" w:rsidR="002B52F8" w:rsidRDefault="00A80497" w:rsidP="00E552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hint="eastAsia"/>
                                <w:color w:val="607A9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人工智能                       北京语言大学（本科）                         2022.09-2026.07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783E1BE" w14:textId="77777777" w:rsidR="00195D6F" w:rsidRDefault="00000000" w:rsidP="00195D6F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主修课程：</w:t>
                            </w:r>
                            <w:r w:rsidR="0053066A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python、C++、综合英语、</w:t>
                            </w:r>
                            <w:r w:rsidR="0053066A" w:rsidRPr="0053066A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自然语言处理</w:t>
                            </w:r>
                            <w:r w:rsidR="0053066A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、机器学习、数据库、</w:t>
                            </w:r>
                            <w:r w:rsidR="0053066A" w:rsidRPr="0053066A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数据挖掘</w:t>
                            </w:r>
                            <w:r w:rsidR="0053066A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、知识图谱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等等</w:t>
                            </w:r>
                          </w:p>
                          <w:p w14:paraId="0D3B5413" w14:textId="2FA0665E" w:rsidR="009F6368" w:rsidRPr="00195D6F" w:rsidRDefault="00195D6F" w:rsidP="00195D6F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ind w:left="420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195D6F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2AB32BF" w14:textId="046B616D" w:rsidR="009F6368" w:rsidRPr="00A64A4D" w:rsidRDefault="00A64A4D" w:rsidP="00E5529C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A64A4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学术成果：校级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单项</w:t>
                            </w:r>
                            <w:r w:rsidRPr="00A64A4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奖学金（202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4</w:t>
                            </w:r>
                            <w:r w:rsidRPr="00A64A4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）、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省</w:t>
                            </w:r>
                            <w:r w:rsidRPr="00A64A4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级计算机设计大赛项目负责人</w:t>
                            </w:r>
                            <w:r w:rsidR="009D00C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、暑期社会实践校级优秀团队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0902D" id="矩形 18" o:spid="_x0000_s1026" style="position:absolute;left:0;text-align:left;margin-left:-31.8pt;margin-top:294pt;width:506.75pt;height:85.6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" filled="f" stroked="f">
                <v:textbox>
                  <w:txbxContent>
                    <w:p w14:paraId="75C45036" w14:textId="072CBB95" w:rsidR="002B52F8" w:rsidRDefault="00A80497" w:rsidP="00E552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hint="eastAsia"/>
                          <w:color w:val="607A9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人工智能                       北京语言大学（本科）                         2022.09-2026.07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783E1BE" w14:textId="77777777" w:rsidR="00195D6F" w:rsidRDefault="00000000" w:rsidP="00195D6F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主修课程：</w:t>
                      </w:r>
                      <w:r w:rsidR="0053066A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python、C++、综合英语、</w:t>
                      </w:r>
                      <w:r w:rsidR="0053066A" w:rsidRPr="0053066A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自然语言处理</w:t>
                      </w:r>
                      <w:r w:rsidR="0053066A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、机器学习、数据库、</w:t>
                      </w:r>
                      <w:r w:rsidR="0053066A" w:rsidRPr="0053066A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数据挖掘</w:t>
                      </w:r>
                      <w:r w:rsidR="0053066A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、知识图谱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等等</w:t>
                      </w:r>
                    </w:p>
                    <w:p w14:paraId="0D3B5413" w14:textId="2FA0665E" w:rsidR="009F6368" w:rsidRPr="00195D6F" w:rsidRDefault="00195D6F" w:rsidP="00195D6F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ind w:left="420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195D6F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2AB32BF" w14:textId="046B616D" w:rsidR="009F6368" w:rsidRPr="00A64A4D" w:rsidRDefault="00A64A4D" w:rsidP="00E5529C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A64A4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学术成果：校级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单项</w:t>
                      </w:r>
                      <w:r w:rsidRPr="00A64A4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奖学金（202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4</w:t>
                      </w:r>
                      <w:r w:rsidRPr="00A64A4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）、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省</w:t>
                      </w:r>
                      <w:r w:rsidRPr="00A64A4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级计算机设计大赛项目负责人</w:t>
                      </w:r>
                      <w:r w:rsidR="009D00C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、暑期社会实践校级优秀团队</w:t>
                      </w:r>
                    </w:p>
                  </w:txbxContent>
                </v:textbox>
              </v:rect>
            </w:pict>
          </mc:Fallback>
        </mc:AlternateContent>
      </w:r>
      <w:r w:rsidR="00BB4F15"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7D303948" wp14:editId="197E82D2">
                <wp:simplePos x="0" y="0"/>
                <wp:positionH relativeFrom="column">
                  <wp:posOffset>-504825</wp:posOffset>
                </wp:positionH>
                <wp:positionV relativeFrom="paragraph">
                  <wp:posOffset>63500</wp:posOffset>
                </wp:positionV>
                <wp:extent cx="0" cy="9334500"/>
                <wp:effectExtent l="0" t="0" r="38100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345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534A32" id="直接连接符 33" o:spid="_x0000_s1026" style="position:absolute;z-index:-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9.75pt,5pt" to="-39.75pt,7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" strokecolor="#d8d8d8 [273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E213085" wp14:editId="4AB1DF19">
                <wp:simplePos x="0" y="0"/>
                <wp:positionH relativeFrom="column">
                  <wp:posOffset>-687705</wp:posOffset>
                </wp:positionH>
                <wp:positionV relativeFrom="paragraph">
                  <wp:posOffset>4822825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58873D2" w14:textId="67F4167F" w:rsidR="002B52F8" w:rsidRDefault="00AF5618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项目经验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213085" id="组合 12" o:spid="_x0000_s1027" style="position:absolute;left:0;text-align:left;margin-left:-54.15pt;margin-top:379.75pt;width:517.45pt;height:23.2pt;z-index:25166233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">
                <v:line id="直接连接符 4" o:spid="_x0000_s1028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" strokecolor="#d8d8d8 [2732]" strokeweight="1.5pt">
                  <v:stroke joinstyle="miter"/>
                </v:line>
                <v:group id="组合 6" o:spid="_x0000_s1029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矩形 17" o:spid="_x0000_s1030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" fillcolor="#607a9d" strokecolor="#f5f6fb" strokeweight="3pt"/>
                  <v:rect id="矩形 27" o:spid="_x0000_s1031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  <v:textbox>
                      <w:txbxContent>
                        <w:p w14:paraId="358873D2" w14:textId="67F4167F" w:rsidR="002B52F8" w:rsidRDefault="00AF5618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项目经验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95F53A5" wp14:editId="1EDF08F7">
                <wp:simplePos x="0" y="0"/>
                <wp:positionH relativeFrom="column">
                  <wp:posOffset>-687705</wp:posOffset>
                </wp:positionH>
                <wp:positionV relativeFrom="paragraph">
                  <wp:posOffset>3391535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62EA732" w14:textId="77777777" w:rsidR="002B52F8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5F53A5" id="组合 11" o:spid="_x0000_s1032" style="position:absolute;left:0;text-align:left;margin-left:-54.15pt;margin-top:267.05pt;width:517.45pt;height:23.2pt;z-index:251653120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">
                <v:line id="直接连接符 4" o:spid="_x0000_s1033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" strokecolor="#d8d8d8 [2732]" strokeweight="1.5pt">
                  <v:stroke joinstyle="miter"/>
                </v:line>
                <v:group id="组合 6" o:spid="_x0000_s1034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矩形 17" o:spid="_x0000_s1035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" fillcolor="#607a9d" strokecolor="#f5f6fb" strokeweight="3pt"/>
                  <v:rect id="矩形 27" o:spid="_x0000_s1036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<v:textbox>
                      <w:txbxContent>
                        <w:p w14:paraId="262EA732" w14:textId="77777777" w:rsidR="002B52F8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E729491" wp14:editId="1CBA58AB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528076A" w14:textId="77777777" w:rsidR="002B52F8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729491" id="组合 40" o:spid="_x0000_s1037" style="position:absolute;left:0;text-align:left;margin-left:-54.15pt;margin-top:171.7pt;width:517.45pt;height:23.2pt;z-index:251665408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">
                <v:line id="直接连接符 4" o:spid="_x0000_s1038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" strokecolor="#d8d8d8 [2732]" strokeweight="1.5pt">
                  <v:stroke joinstyle="miter"/>
                </v:line>
                <v:group id="组合 6" o:spid="_x0000_s1039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oundrect id="矩形 17" o:spid="_x0000_s1040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" fillcolor="#607a9d" strokecolor="#f5f6fb" strokeweight="3pt"/>
                  <v:rect id="矩形 27" o:spid="_x0000_s1041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<v:textbox>
                      <w:txbxContent>
                        <w:p w14:paraId="1528076A" w14:textId="77777777" w:rsidR="002B52F8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E8515E" wp14:editId="7286544B">
                <wp:simplePos x="0" y="0"/>
                <wp:positionH relativeFrom="column">
                  <wp:posOffset>-411480</wp:posOffset>
                </wp:positionH>
                <wp:positionV relativeFrom="paragraph">
                  <wp:posOffset>2500630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6A425B4" w14:textId="0404B9B8" w:rsidR="002B52F8" w:rsidRPr="00B520F0" w:rsidRDefault="00B520F0" w:rsidP="00E552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520F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擅长从海量信息中提炼关键指标，主导的</w:t>
                            </w:r>
                            <w:r w:rsidR="00524AF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1</w:t>
                            </w:r>
                            <w:r w:rsidRPr="00B520F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个数据分析项目获省级奖项</w:t>
                            </w:r>
                            <w:r w:rsidR="00524AF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；</w:t>
                            </w:r>
                            <w:r w:rsidR="0029710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熟练运用办公自动化软件；</w:t>
                            </w:r>
                            <w:r w:rsidR="00944F3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擅长</w:t>
                            </w:r>
                            <w:r w:rsidR="00944F3D" w:rsidRPr="00944F3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运用AI工具</w:t>
                            </w:r>
                            <w:r w:rsidR="00944F3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来分析</w:t>
                            </w:r>
                            <w:r w:rsidR="00944F3D" w:rsidRPr="00944F3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市场趋势</w:t>
                            </w:r>
                            <w:r w:rsidR="00944F3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及需求，</w:t>
                            </w:r>
                            <w:r w:rsidR="0029710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熟悉数据</w:t>
                            </w:r>
                            <w:r w:rsidRPr="00B520F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清洗流程，解决</w:t>
                            </w:r>
                            <w:r w:rsidR="0029710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模型</w:t>
                            </w:r>
                            <w:r w:rsidRPr="00B520F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噪声问题，提升模型泛化能力</w:t>
                            </w:r>
                            <w:r w:rsidR="00524AF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；</w:t>
                            </w:r>
                            <w:r w:rsidRPr="00B520F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在跨学科团队中担任核心开发者，从需求分析到系统落地全流程把控，注重成果可复用性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8515E" id="矩形 21" o:spid="_x0000_s1042" style="position:absolute;left:0;text-align:left;margin-left:-32.4pt;margin-top:196.9pt;width:493.75pt;height:61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" filled="f" stroked="f">
                <v:textbox style="mso-fit-shape-to-text:t">
                  <w:txbxContent>
                    <w:p w14:paraId="16A425B4" w14:textId="0404B9B8" w:rsidR="002B52F8" w:rsidRPr="00B520F0" w:rsidRDefault="00B520F0" w:rsidP="00E552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B520F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擅长从海量信息中提炼关键指标，主导的</w:t>
                      </w:r>
                      <w:r w:rsidR="00524AF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1</w:t>
                      </w:r>
                      <w:r w:rsidRPr="00B520F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个数据分析项目获省级奖项</w:t>
                      </w:r>
                      <w:r w:rsidR="00524AF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；</w:t>
                      </w:r>
                      <w:r w:rsidR="0029710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熟练运用办公自动化软件；</w:t>
                      </w:r>
                      <w:r w:rsidR="00944F3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擅长</w:t>
                      </w:r>
                      <w:r w:rsidR="00944F3D" w:rsidRPr="00944F3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运用AI工具</w:t>
                      </w:r>
                      <w:r w:rsidR="00944F3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来分析</w:t>
                      </w:r>
                      <w:r w:rsidR="00944F3D" w:rsidRPr="00944F3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市场趋势</w:t>
                      </w:r>
                      <w:r w:rsidR="00944F3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及需求，</w:t>
                      </w:r>
                      <w:r w:rsidR="0029710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熟悉数据</w:t>
                      </w:r>
                      <w:r w:rsidRPr="00B520F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清洗流程，解决</w:t>
                      </w:r>
                      <w:r w:rsidR="0029710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模型</w:t>
                      </w:r>
                      <w:r w:rsidRPr="00B520F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噪声问题，提升模型泛化能力</w:t>
                      </w:r>
                      <w:r w:rsidR="00524AF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；</w:t>
                      </w:r>
                      <w:r w:rsidRPr="00B520F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在跨学科团队中担任核心开发者，从需求分析到系统落地全流程把控，注重成果可复用性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5CB696" wp14:editId="4DD55D5A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DE158DA" w14:textId="77FC2565" w:rsidR="002B52F8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手机：  1</w:t>
                            </w:r>
                            <w:r w:rsidR="00E969D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8194359754</w:t>
                            </w:r>
                          </w:p>
                          <w:p w14:paraId="791A94B5" w14:textId="1A741824" w:rsidR="002B52F8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邮箱：  </w:t>
                            </w:r>
                            <w:r w:rsidR="007C3FA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3545890534</w:t>
                            </w:r>
                            <w:r w:rsidR="00271A32" w:rsidRPr="00271A32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  <w:p w14:paraId="0BC7EB27" w14:textId="3EC3E203" w:rsidR="002B52F8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微信： </w:t>
                            </w:r>
                            <w:r w:rsidR="00090AE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90AE2" w:rsidRPr="00090AE2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star-H-17</w:t>
                            </w:r>
                          </w:p>
                          <w:p w14:paraId="0F94F357" w14:textId="56140F26" w:rsidR="002B52F8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地址：  </w:t>
                            </w:r>
                            <w:r w:rsidR="0066166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北京市海淀区学院路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5CB696" id="Rectangle 3" o:spid="_x0000_s1043" style="position:absolute;left:0;text-align:left;margin-left:165.85pt;margin-top:67.75pt;width:179.4pt;height:9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" filled="f" stroked="f">
                <v:textbox>
                  <w:txbxContent>
                    <w:p w14:paraId="6DE158DA" w14:textId="77FC2565" w:rsidR="002B52F8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手机：  1</w:t>
                      </w:r>
                      <w:r w:rsidR="00E969D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8194359754</w:t>
                      </w:r>
                    </w:p>
                    <w:p w14:paraId="791A94B5" w14:textId="1A741824" w:rsidR="002B52F8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邮箱：  </w:t>
                      </w:r>
                      <w:r w:rsidR="007C3FA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3545890534</w:t>
                      </w:r>
                      <w:r w:rsidR="00271A32" w:rsidRPr="00271A32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@qq.com</w:t>
                      </w:r>
                    </w:p>
                    <w:p w14:paraId="0BC7EB27" w14:textId="3EC3E203" w:rsidR="002B52F8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微信： </w:t>
                      </w:r>
                      <w:r w:rsidR="00090AE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090AE2" w:rsidRPr="00090AE2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star-H-17</w:t>
                      </w:r>
                    </w:p>
                    <w:p w14:paraId="0F94F357" w14:textId="56140F26" w:rsidR="002B52F8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地址：  </w:t>
                      </w:r>
                      <w:r w:rsidR="0066166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北京市海淀区学院路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D6B1CC4" wp14:editId="613B413A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4FF94BE" w14:textId="77777777" w:rsidR="002B52F8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6B1CC4" id="组合 57" o:spid="_x0000_s1044" style="position:absolute;left:0;text-align:left;margin-left:-54.15pt;margin-top:38.05pt;width:517.45pt;height:23.2pt;z-index:25165721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">
                <v:line id="直接连接符 4" o:spid="_x0000_s1045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" strokecolor="#d8d8d8 [2732]" strokeweight="1.5pt">
                  <v:stroke joinstyle="miter"/>
                </v:line>
                <v:group id="组合 6" o:spid="_x0000_s1046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矩形 17" o:spid="_x0000_s1047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" fillcolor="#607a9d" strokecolor="#f5f6fb" strokeweight="3pt"/>
                  <v:rect id="矩形 27" o:spid="_x0000_s1048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" filled="f" stroked="f" strokeweight="1pt">
                    <v:textbox>
                      <w:txbxContent>
                        <w:p w14:paraId="44FF94BE" w14:textId="77777777" w:rsidR="002B52F8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42267D" wp14:editId="4ACC8550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351D935" w14:textId="050ADBD9" w:rsidR="002B52F8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姓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名：  </w:t>
                            </w:r>
                            <w:r w:rsidR="00ED25B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张宏强</w:t>
                            </w:r>
                          </w:p>
                          <w:p w14:paraId="5606ACE8" w14:textId="60CCDDE2" w:rsidR="002B52F8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年    龄：  2</w:t>
                            </w:r>
                            <w:r w:rsidR="00F2523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59241446" w14:textId="77777777" w:rsidR="002B52F8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    历：  大学本科</w:t>
                            </w:r>
                          </w:p>
                          <w:p w14:paraId="582AB305" w14:textId="319F7C6D" w:rsidR="002B52F8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求职意向：  </w:t>
                            </w:r>
                            <w:r w:rsidR="00C62B6C" w:rsidRPr="00C62B6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大数据研发工程师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42267D" id="_x0000_s1049" style="position:absolute;left:0;text-align:left;margin-left:-32.4pt;margin-top:67.75pt;width:176.75pt;height:99.4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" filled="f" stroked="f">
                <v:textbox>
                  <w:txbxContent>
                    <w:p w14:paraId="6351D935" w14:textId="050ADBD9" w:rsidR="002B52F8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姓    名：  </w:t>
                      </w:r>
                      <w:r w:rsidR="00ED25B6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张宏强</w:t>
                      </w:r>
                    </w:p>
                    <w:p w14:paraId="5606ACE8" w14:textId="60CCDDE2" w:rsidR="002B52F8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年    龄：  2</w:t>
                      </w:r>
                      <w:r w:rsidR="00F2523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0</w:t>
                      </w:r>
                    </w:p>
                    <w:p w14:paraId="59241446" w14:textId="77777777" w:rsidR="002B52F8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    历：  大学本科</w:t>
                      </w:r>
                    </w:p>
                    <w:p w14:paraId="582AB305" w14:textId="319F7C6D" w:rsidR="002B52F8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求职意向：  </w:t>
                      </w:r>
                      <w:r w:rsidR="00C62B6C" w:rsidRPr="00C62B6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大数据研发工程师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DA0BE4" wp14:editId="11FB157D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2968664" w14:textId="77777777" w:rsidR="002B52F8" w:rsidRDefault="00000000">
                              <w:pPr>
                                <w:pStyle w:val="a9"/>
                                <w:spacing w:before="0" w:beforeAutospacing="0" w:after="0" w:afterAutospacing="0" w:line="576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求职简历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E644BD" w14:textId="77777777" w:rsidR="002B52F8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Kozuka Gothic Pr6N B" w:eastAsia="Kozuka Gothic Pr6N B" w:hAnsi="Kozuka Gothic Pr6N B" w:cs="Kozuka Gothic Pr6N B" w:hint="eastAsia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47D36D" w14:textId="77777777" w:rsidR="002B52F8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DA0BE4" id="组合 14" o:spid="_x0000_s1050" style="position:absolute;left:0;text-align:left;margin-left:-47.1pt;margin-top:-39.95pt;width:260.4pt;height:44.95pt;z-index:251659264" coordorigin="5376,886" coordsize="5208,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">
                <v:rect id="矩形 4" o:spid="_x0000_s1051" style="position:absolute;left:5376;top:1005;width:2894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" filled="f" stroked="f">
                  <v:textbox>
                    <w:txbxContent>
                      <w:p w14:paraId="42968664" w14:textId="77777777" w:rsidR="002B52F8" w:rsidRDefault="00000000">
                        <w:pPr>
                          <w:pStyle w:val="a9"/>
                          <w:spacing w:before="0" w:beforeAutospacing="0" w:after="0" w:afterAutospacing="0" w:line="576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sz w:val="52"/>
                            <w:szCs w:val="52"/>
                          </w:rPr>
                          <w:t>求职简历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组合 13" o:spid="_x0000_s1052" style="position:absolute;left:8092;top:886;width:2492;height:808" coordorigin="10592,886" coordsize="2492,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6" o:spid="_x0000_s1053" type="#_x0000_t202" style="position:absolute;left:10592;top:886;width:2493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<v:textbox>
                      <w:txbxContent>
                        <w:p w14:paraId="77E644BD" w14:textId="77777777" w:rsidR="002B52F8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Kozuka Gothic Pr6N B" w:eastAsia="Kozuka Gothic Pr6N B" w:hAnsi="Kozuka Gothic Pr6N B" w:cs="Kozuka Gothic Pr6N B" w:hint="eastAsia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文本框 10" o:spid="_x0000_s1054" type="#_x0000_t202" style="position:absolute;left:10596;top:1316;width:1800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14:paraId="7C47D36D" w14:textId="77777777" w:rsidR="002B52F8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4915A6E9" wp14:editId="3DF9BB46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0D9608" id="矩形 7" o:spid="_x0000_s1026" style="position:absolute;margin-left:-90.7pt;margin-top:-72.25pt;width:608.1pt;height:845.3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" fillcolor="#f5f6fb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38FB11" wp14:editId="44B54846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2007E2" id="直接连接符 1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5pt,-29.75pt" to="88.3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" stroke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A6E67CE" wp14:editId="71E680EE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5F16666" id="圆角矩形 3" o:spid="_x0000_s1026" style="position:absolute;margin-left:-178.25pt;margin-top:-50.55pt;width:445.45pt;height:66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" fillcolor="#607a9d" stroked="f" strokeweight="1pt">
                <v:stroke joinstyle="miter"/>
              </v:roundrect>
            </w:pict>
          </mc:Fallback>
        </mc:AlternateContent>
      </w:r>
      <w:r>
        <w:rPr>
          <w:rFonts w:hint="eastAsia"/>
        </w:rPr>
        <w:t xml:space="preserve">  </w:t>
      </w:r>
    </w:p>
    <w:p w14:paraId="7A58947E" w14:textId="24040EA0" w:rsidR="00353398" w:rsidRDefault="005D07ED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CEA44E1" wp14:editId="56CB5806">
            <wp:simplePos x="0" y="0"/>
            <wp:positionH relativeFrom="column">
              <wp:posOffset>4469130</wp:posOffset>
            </wp:positionH>
            <wp:positionV relativeFrom="paragraph">
              <wp:posOffset>641350</wp:posOffset>
            </wp:positionV>
            <wp:extent cx="1353820" cy="1353820"/>
            <wp:effectExtent l="19050" t="19050" r="17780" b="1778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353820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DF185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1EA8B8" wp14:editId="5C78720A">
                <wp:simplePos x="0" y="0"/>
                <wp:positionH relativeFrom="column">
                  <wp:posOffset>-373380</wp:posOffset>
                </wp:positionH>
                <wp:positionV relativeFrom="paragraph">
                  <wp:posOffset>7053580</wp:posOffset>
                </wp:positionV>
                <wp:extent cx="6435725" cy="1943100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5725" cy="194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118D063" w14:textId="5D17EC67" w:rsidR="002B52F8" w:rsidRDefault="00AF5618" w:rsidP="009D7668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AF561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智能教育数据分析系统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F86D11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AF561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中国大学生计算机设计大赛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北京市</w:t>
                            </w:r>
                            <w:r w:rsidR="00195D6F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省级</w:t>
                            </w:r>
                            <w:r w:rsidRPr="00AF561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奖</w:t>
                            </w:r>
                            <w:r w:rsidR="00195D6F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项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</w:t>
                            </w:r>
                            <w:r w:rsidRPr="00AF5618">
                              <w:rPr>
                                <w:rFonts w:ascii="微软雅黑" w:eastAsia="微软雅黑" w:hAnsi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2024.01-2024.04</w:t>
                            </w:r>
                          </w:p>
                          <w:p w14:paraId="4FFF1DC9" w14:textId="6B98F0AD" w:rsidR="002B52F8" w:rsidRDefault="00E4217B" w:rsidP="009D7668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E4217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数据架构：搭建多源异构数据处理管道，整合中国大学MOOC等平台10万+</w:t>
                            </w:r>
                            <w:proofErr w:type="gramStart"/>
                            <w:r w:rsidRPr="00E4217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条学习</w:t>
                            </w:r>
                            <w:proofErr w:type="gramEnd"/>
                            <w:r w:rsidRPr="00E4217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行为数据，通过Python/Pandas实现数据清洗标准化（</w:t>
                            </w:r>
                            <w:proofErr w:type="gramStart"/>
                            <w:r w:rsidRPr="00E4217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缺失值</w:t>
                            </w:r>
                            <w:proofErr w:type="gramEnd"/>
                            <w:r w:rsidRPr="00E4217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修复率92%）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09268E3A" w14:textId="4594B93A" w:rsidR="002B52F8" w:rsidRDefault="002C2553" w:rsidP="009D7668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2C255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算法建模：构建</w:t>
                            </w:r>
                            <w:proofErr w:type="spellStart"/>
                            <w:r w:rsidRPr="002C255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XGBoost</w:t>
                            </w:r>
                            <w:proofErr w:type="spellEnd"/>
                            <w:r w:rsidRPr="002C255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学习成效预测模型，提取学习时长/任务完成率等12维特征，预测准确率8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4</w:t>
                            </w:r>
                            <w:r w:rsidRPr="002C255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.3%（高于传统线性模型23%）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5762E92" w14:textId="37F65C5A" w:rsidR="002B52F8" w:rsidRPr="00DE7BAF" w:rsidRDefault="00DE7BAF" w:rsidP="009D7668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DE7BA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系统开发：搭建本地化部署系统（</w:t>
                            </w:r>
                            <w:proofErr w:type="spellStart"/>
                            <w:r w:rsidRPr="00DE7BA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HTML+Flask</w:t>
                            </w:r>
                            <w:proofErr w:type="spellEnd"/>
                            <w:r w:rsidRPr="00DE7BA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），实现教师管理、学生跟踪等6大模块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 w:rsidRPr="00DE7BA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设计教师端动态可视化看板（</w:t>
                            </w:r>
                            <w:proofErr w:type="spellStart"/>
                            <w:r w:rsidRPr="00DE7BA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ECharts</w:t>
                            </w:r>
                            <w:proofErr w:type="spellEnd"/>
                            <w:r w:rsidRPr="00DE7BA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），集成5类交互图表实现班级对比分析，数据解读效率提升60%</w:t>
                            </w:r>
                            <w:r w:rsidR="002022E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EA8B8" id="_x0000_s1055" style="position:absolute;margin-left:-29.4pt;margin-top:555.4pt;width:506.75pt;height:15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" filled="f" stroked="f">
                <v:textbox>
                  <w:txbxContent>
                    <w:p w14:paraId="2118D063" w14:textId="5D17EC67" w:rsidR="002B52F8" w:rsidRDefault="00AF5618" w:rsidP="009D7668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 w:rsidRPr="00AF561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智能教育数据分析系统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 w:rsidR="00F86D11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 w:rsidRPr="00AF561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中国大学生计算机设计大赛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北京市</w:t>
                      </w:r>
                      <w:r w:rsidR="00195D6F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省级</w:t>
                      </w:r>
                      <w:r w:rsidRPr="00AF561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奖</w:t>
                      </w:r>
                      <w:r w:rsidR="00195D6F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项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</w:t>
                      </w:r>
                      <w:r w:rsidRPr="00AF5618">
                        <w:rPr>
                          <w:rFonts w:ascii="微软雅黑" w:eastAsia="微软雅黑" w:hAnsi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2024.01-2024.04</w:t>
                      </w:r>
                    </w:p>
                    <w:p w14:paraId="4FFF1DC9" w14:textId="6B98F0AD" w:rsidR="002B52F8" w:rsidRDefault="00E4217B" w:rsidP="009D7668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E4217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数据架构：搭建多源异构数据处理管道，整合中国大学MOOC等平台10万+条学习行为数据，通过Python/Pandas实现数据清洗标准化（缺失值修复率92%）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09268E3A" w14:textId="4594B93A" w:rsidR="002B52F8" w:rsidRDefault="002C2553" w:rsidP="009D7668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2C255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算法建模：构建XGBoost学习成效预测模型，提取学习时长/任务完成率等12维特征，预测准确率8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4</w:t>
                      </w:r>
                      <w:r w:rsidRPr="002C255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.3%（高于传统线性模型23%）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35762E92" w14:textId="37F65C5A" w:rsidR="002B52F8" w:rsidRPr="00DE7BAF" w:rsidRDefault="00DE7BAF" w:rsidP="009D7668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DE7BA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系统开发：搭建本地化部署系统（HTML+Flask），实现教师管理、学生跟踪等6大模块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</w:t>
                      </w:r>
                      <w:r w:rsidRPr="00DE7BA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设计教师端动态可视化看板（ECharts），集成5类交互图表实现班级对比分析，数据解读效率提升60%</w:t>
                      </w:r>
                      <w:r w:rsidR="002022E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 w:rsidR="003C61C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8FE5BB" wp14:editId="3F9ED31D">
                <wp:simplePos x="0" y="0"/>
                <wp:positionH relativeFrom="column">
                  <wp:posOffset>-403860</wp:posOffset>
                </wp:positionH>
                <wp:positionV relativeFrom="paragraph">
                  <wp:posOffset>5118100</wp:posOffset>
                </wp:positionV>
                <wp:extent cx="6435725" cy="1874520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5725" cy="1874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CB5A17F" w14:textId="1D91A188" w:rsidR="002B52F8" w:rsidRDefault="00154160" w:rsidP="009D7668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154160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商品评论情感分析模型及其新应用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 w:rsidR="00F86D11" w:rsidRPr="00F86D11">
                              <w:rPr>
                                <w:rFonts w:ascii="微软雅黑" w:eastAsia="微软雅黑" w:hAnsi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北京语言大学院级大</w:t>
                            </w:r>
                            <w:proofErr w:type="gramStart"/>
                            <w:r w:rsidR="00F86D11" w:rsidRPr="00F86D11">
                              <w:rPr>
                                <w:rFonts w:ascii="微软雅黑" w:eastAsia="微软雅黑" w:hAnsi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创项目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</w:t>
                            </w:r>
                            <w:r w:rsidR="00F86D11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202</w:t>
                            </w:r>
                            <w:r w:rsidR="007C3FAD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 w:rsidR="007C3FAD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01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-202</w:t>
                            </w:r>
                            <w:r w:rsidR="007C3FAD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 w:rsidR="007C3FAD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02</w:t>
                            </w:r>
                          </w:p>
                          <w:p w14:paraId="6F0175E7" w14:textId="072F2D39" w:rsidR="002B52F8" w:rsidRDefault="002022EF" w:rsidP="009D7668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2022E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数据工程：主导</w:t>
                            </w:r>
                            <w:proofErr w:type="gramStart"/>
                            <w:r w:rsidRPr="002022E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爬取淘</w:t>
                            </w:r>
                            <w:proofErr w:type="gramEnd"/>
                            <w:r w:rsidRPr="002022E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宝、京东等平台20万+</w:t>
                            </w:r>
                            <w:proofErr w:type="gramStart"/>
                            <w:r w:rsidRPr="002022E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条商品</w:t>
                            </w:r>
                            <w:proofErr w:type="gramEnd"/>
                            <w:r w:rsidRPr="002022E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评论，设计自动化清洗流程（Python/正则表达式），解决方言与网络用语噪声问题</w:t>
                            </w:r>
                            <w:r w:rsidR="00BB4F1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261506EC" w14:textId="37E69409" w:rsidR="002B52F8" w:rsidRDefault="00BB4F15" w:rsidP="009D7668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B4F1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模型优化：基于</w:t>
                            </w:r>
                            <w:proofErr w:type="spellStart"/>
                            <w:r w:rsidRPr="00BB4F1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TextCNN-BiLSTM-Att</w:t>
                            </w:r>
                            <w:proofErr w:type="spellEnd"/>
                            <w:r w:rsidRPr="00BB4F1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和BERT-LSTM构建中文情感分析模型，引入注意力机制优化深层情感识别，准确率达87.5%（较基线提升12%）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04AD4489" w14:textId="7F663218" w:rsidR="002B52F8" w:rsidRPr="00BB4F15" w:rsidRDefault="00BB4F15" w:rsidP="009D7668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B4F1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应用创新：提出智能客服情感化回复框架（结合ChatGPT生成策略），设计产品升级建议系统原型，支持商家迭代决策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FE5BB" id="_x0000_s1056" style="position:absolute;margin-left:-31.8pt;margin-top:403pt;width:506.75pt;height:147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" filled="f" stroked="f">
                <v:textbox>
                  <w:txbxContent>
                    <w:p w14:paraId="4CB5A17F" w14:textId="1D91A188" w:rsidR="002B52F8" w:rsidRDefault="00154160" w:rsidP="009D7668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 w:rsidRPr="00154160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商品评论情感分析模型及其新应用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</w:t>
                      </w:r>
                      <w:r w:rsidR="00F86D11" w:rsidRPr="00F86D11">
                        <w:rPr>
                          <w:rFonts w:ascii="微软雅黑" w:eastAsia="微软雅黑" w:hAnsi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北京语言大学院级大</w:t>
                      </w:r>
                      <w:proofErr w:type="gramStart"/>
                      <w:r w:rsidR="00F86D11" w:rsidRPr="00F86D11">
                        <w:rPr>
                          <w:rFonts w:ascii="微软雅黑" w:eastAsia="微软雅黑" w:hAnsi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创项目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</w:t>
                      </w:r>
                      <w:r w:rsidR="00F86D11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202</w:t>
                      </w:r>
                      <w:r w:rsidR="007C3FAD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</w:t>
                      </w:r>
                      <w:r w:rsidR="007C3FAD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01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-202</w:t>
                      </w:r>
                      <w:r w:rsidR="007C3FAD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</w:t>
                      </w:r>
                      <w:r w:rsidR="007C3FAD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02</w:t>
                      </w:r>
                    </w:p>
                    <w:p w14:paraId="6F0175E7" w14:textId="072F2D39" w:rsidR="002B52F8" w:rsidRDefault="002022EF" w:rsidP="009D7668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2022E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数据工程：主导</w:t>
                      </w:r>
                      <w:proofErr w:type="gramStart"/>
                      <w:r w:rsidRPr="002022E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爬取淘</w:t>
                      </w:r>
                      <w:proofErr w:type="gramEnd"/>
                      <w:r w:rsidRPr="002022E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宝、京东等平台20万+</w:t>
                      </w:r>
                      <w:proofErr w:type="gramStart"/>
                      <w:r w:rsidRPr="002022E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条商品</w:t>
                      </w:r>
                      <w:proofErr w:type="gramEnd"/>
                      <w:r w:rsidRPr="002022E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评论，设计自动化清洗流程（Python/正则表达式），解决方言与网络用语噪声问题</w:t>
                      </w:r>
                      <w:r w:rsidR="00BB4F1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261506EC" w14:textId="37E69409" w:rsidR="002B52F8" w:rsidRDefault="00BB4F15" w:rsidP="009D7668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BB4F1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模型优化：基于</w:t>
                      </w:r>
                      <w:proofErr w:type="spellStart"/>
                      <w:r w:rsidRPr="00BB4F1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TextCNN-BiLSTM-Att</w:t>
                      </w:r>
                      <w:proofErr w:type="spellEnd"/>
                      <w:r w:rsidRPr="00BB4F1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和BERT-LSTM构建中文情感分析模型，引入注意力机制优化深层情感识别，准确率达87.5%（较基线提升12%）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04AD4489" w14:textId="7F663218" w:rsidR="002B52F8" w:rsidRPr="00BB4F15" w:rsidRDefault="00BB4F15" w:rsidP="009D7668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BB4F1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应用创新：提出智能客服情感化回复框架（结合ChatGPT生成策略），设计产品升级建议系统原型，支持商家迭代决策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 w:rsidR="00353398">
        <w:br w:type="page"/>
      </w:r>
    </w:p>
    <w:p w14:paraId="70AD61F3" w14:textId="5DAEDAEF" w:rsidR="00353398" w:rsidRDefault="00011BF7" w:rsidP="0035339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91A39D" wp14:editId="34DD8264">
                <wp:simplePos x="0" y="0"/>
                <wp:positionH relativeFrom="column">
                  <wp:posOffset>-327660</wp:posOffset>
                </wp:positionH>
                <wp:positionV relativeFrom="paragraph">
                  <wp:posOffset>7620</wp:posOffset>
                </wp:positionV>
                <wp:extent cx="6435725" cy="2141220"/>
                <wp:effectExtent l="0" t="0" r="0" b="0"/>
                <wp:wrapNone/>
                <wp:docPr id="79898398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5725" cy="2141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9CF2105" w14:textId="6546CFD0" w:rsidR="00F07C0A" w:rsidRDefault="00011BF7" w:rsidP="00DF1FB3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011BF7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多语言文本检测系统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</w:t>
                            </w:r>
                            <w:r w:rsidR="00216B1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11BF7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自然语言处理研究项目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 w:rsidRPr="00AF5618">
                              <w:rPr>
                                <w:rFonts w:ascii="微软雅黑" w:eastAsia="微软雅黑" w:hAnsi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2024.</w:t>
                            </w:r>
                            <w:r w:rsidR="00B60FA1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09</w:t>
                            </w:r>
                            <w:r w:rsidRPr="00AF5618">
                              <w:rPr>
                                <w:rFonts w:ascii="微软雅黑" w:eastAsia="微软雅黑" w:hAnsi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-202</w:t>
                            </w:r>
                            <w:r w:rsidR="007C3FAD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5</w:t>
                            </w:r>
                            <w:r w:rsidRPr="00AF5618">
                              <w:rPr>
                                <w:rFonts w:ascii="微软雅黑" w:eastAsia="微软雅黑" w:hAnsi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 w:rsidR="007C3FAD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06</w:t>
                            </w:r>
                          </w:p>
                          <w:p w14:paraId="18D89E47" w14:textId="32BB9F6F" w:rsidR="00F979AF" w:rsidRPr="00F979AF" w:rsidRDefault="00F979AF" w:rsidP="00DF1FB3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F07C0A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特征设计：提取文本对数似然/熵值/排名差异等12维特征，构建混合特征选择模型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869C71A" w14:textId="48B9BEC6" w:rsidR="00011BF7" w:rsidRDefault="00CA2E8C" w:rsidP="00DF1FB3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CA2E8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模型优化：</w:t>
                            </w:r>
                            <w:r w:rsidR="00BF0B9C" w:rsidRPr="00BF0B9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通过贝叶斯优化调整GPT-neo超参数</w:t>
                            </w:r>
                            <w:r w:rsidR="00BF0B9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 w:rsidRPr="00CA2E8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改进GPT-neo-2.7B检测框架，通过中英混合数据集训练使中文检测ROC AUC达0.946（较基线提升27%），实现94.6%的生成文本识别准确率</w:t>
                            </w:r>
                            <w:r w:rsidR="00011BF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4D0814D9" w14:textId="117B7810" w:rsidR="00011BF7" w:rsidRDefault="00850B7F" w:rsidP="00DF1FB3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50B7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数据工程：构建415条中文+138条英文高质量数据集，设计三重数据清洗机制（格式校验/语义匹配/质量过滤），有效样本率提升至92%</w:t>
                            </w:r>
                            <w:r w:rsidR="00F979A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4A14B1F5" w14:textId="3D3A18CD" w:rsidR="00011BF7" w:rsidRPr="00DE7BAF" w:rsidRDefault="003A3839" w:rsidP="00DF1FB3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3A383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技术攻坚：攻克中文分词适配难题，通过gpt-3.5-turbo模型实现中文文本标准化处理，分词准确率达89.3%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1A39D" id="_x0000_s1057" style="position:absolute;left:0;text-align:left;margin-left:-25.8pt;margin-top:.6pt;width:506.75pt;height:168.6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" filled="f" stroked="f">
                <v:textbox>
                  <w:txbxContent>
                    <w:p w14:paraId="39CF2105" w14:textId="6546CFD0" w:rsidR="00F07C0A" w:rsidRDefault="00011BF7" w:rsidP="00DF1FB3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 w:rsidRPr="00011BF7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多语言文本检测系统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</w:t>
                      </w:r>
                      <w:r w:rsidR="00216B1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011BF7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自然语言处理研究项目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 </w:t>
                      </w:r>
                      <w:r w:rsidRPr="00AF5618">
                        <w:rPr>
                          <w:rFonts w:ascii="微软雅黑" w:eastAsia="微软雅黑" w:hAnsi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2024.</w:t>
                      </w:r>
                      <w:r w:rsidR="00B60FA1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09</w:t>
                      </w:r>
                      <w:r w:rsidRPr="00AF5618">
                        <w:rPr>
                          <w:rFonts w:ascii="微软雅黑" w:eastAsia="微软雅黑" w:hAnsi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-202</w:t>
                      </w:r>
                      <w:r w:rsidR="007C3FAD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5</w:t>
                      </w:r>
                      <w:r w:rsidRPr="00AF5618">
                        <w:rPr>
                          <w:rFonts w:ascii="微软雅黑" w:eastAsia="微软雅黑" w:hAnsi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.</w:t>
                      </w:r>
                      <w:r w:rsidR="007C3FAD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06</w:t>
                      </w:r>
                    </w:p>
                    <w:p w14:paraId="18D89E47" w14:textId="32BB9F6F" w:rsidR="00F979AF" w:rsidRPr="00F979AF" w:rsidRDefault="00F979AF" w:rsidP="00DF1FB3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F07C0A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特征设计：提取文本对数似然/熵值/排名差异等12维特征，构建混合特征选择模型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3869C71A" w14:textId="48B9BEC6" w:rsidR="00011BF7" w:rsidRDefault="00CA2E8C" w:rsidP="00DF1FB3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CA2E8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模型优化：</w:t>
                      </w:r>
                      <w:r w:rsidR="00BF0B9C" w:rsidRPr="00BF0B9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通过贝叶斯优化调整GPT-neo超参数</w:t>
                      </w:r>
                      <w:r w:rsidR="00BF0B9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</w:t>
                      </w:r>
                      <w:r w:rsidRPr="00CA2E8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改进GPT-neo-2.7B检测框架，通过中英混合数据集训练使中文检测ROC AUC达0.946（较基线提升27%），实现94.6%的生成文本识别准确率</w:t>
                      </w:r>
                      <w:r w:rsidR="00011BF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4D0814D9" w14:textId="117B7810" w:rsidR="00011BF7" w:rsidRDefault="00850B7F" w:rsidP="00DF1FB3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850B7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数据工程：构建415条中文+138条英文高质量数据集，设计三重数据清洗机制（格式校验/语义匹配/质量过滤），有效样本率提升至92%</w:t>
                      </w:r>
                      <w:r w:rsidR="00F979A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4A14B1F5" w14:textId="3D3A18CD" w:rsidR="00011BF7" w:rsidRPr="00DE7BAF" w:rsidRDefault="003A3839" w:rsidP="00DF1FB3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3A383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技术攻坚：攻克中文分词适配难题，通过gpt-3.5-turbo模型实现中文文本标准化处理，分词准确率达89.3%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 w:rsidR="00353398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1C9ACF5" wp14:editId="2A8A36E7">
                <wp:simplePos x="0" y="0"/>
                <wp:positionH relativeFrom="column">
                  <wp:posOffset>-504825</wp:posOffset>
                </wp:positionH>
                <wp:positionV relativeFrom="paragraph">
                  <wp:posOffset>63500</wp:posOffset>
                </wp:positionV>
                <wp:extent cx="0" cy="9334500"/>
                <wp:effectExtent l="0" t="0" r="38100" b="19050"/>
                <wp:wrapNone/>
                <wp:docPr id="422436506" name="直接连接符 422436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345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5F99D" id="直接连接符 422436506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75pt,5pt" to="-39.75pt,7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" strokecolor="#d8d8d8 [2732]" strokeweight="1.5pt">
                <v:stroke joinstyle="miter"/>
              </v:line>
            </w:pict>
          </mc:Fallback>
        </mc:AlternateContent>
      </w:r>
      <w:r w:rsidR="00353398">
        <w:rPr>
          <w:rFonts w:hint="eastAsia"/>
        </w:rPr>
        <w:t xml:space="preserve">  </w:t>
      </w:r>
    </w:p>
    <w:p w14:paraId="0806737D" w14:textId="075840EC" w:rsidR="002B52F8" w:rsidRDefault="009C3D9B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5E962E" wp14:editId="127C016D">
                <wp:simplePos x="0" y="0"/>
                <wp:positionH relativeFrom="margin">
                  <wp:posOffset>-312420</wp:posOffset>
                </wp:positionH>
                <wp:positionV relativeFrom="paragraph">
                  <wp:posOffset>3609340</wp:posOffset>
                </wp:positionV>
                <wp:extent cx="6435725" cy="1554480"/>
                <wp:effectExtent l="0" t="0" r="0" b="0"/>
                <wp:wrapNone/>
                <wp:docPr id="203093643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5725" cy="155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4EDF1DD" w14:textId="77777777" w:rsidR="000B0749" w:rsidRDefault="000B0749" w:rsidP="00200B62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0B0749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指尖艺术绽放国际舞台，“彝”针“彝”线赋能乡村振兴</w:t>
                            </w:r>
                            <w:r w:rsidR="0035339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</w:t>
                            </w:r>
                          </w:p>
                          <w:p w14:paraId="68777FEC" w14:textId="270BAB9C" w:rsidR="00353398" w:rsidRDefault="000B0749" w:rsidP="00200B62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0B0749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北京语言大学2024年暑期社会实践项目</w:t>
                            </w:r>
                            <w:r w:rsidR="0035339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="003B5554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“</w:t>
                            </w:r>
                            <w:r w:rsidR="00B40E83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校级优秀团队</w:t>
                            </w:r>
                            <w:r w:rsidR="003B5554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”称号</w:t>
                            </w:r>
                            <w:r w:rsidR="00B40E83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（全校前10%）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3B5554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35339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2024.</w:t>
                            </w:r>
                            <w:r w:rsidR="00543670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7</w:t>
                            </w:r>
                            <w:r w:rsidR="0035339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-202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4</w:t>
                            </w:r>
                            <w:r w:rsidR="0035339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 w:rsidR="00543670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9</w:t>
                            </w:r>
                          </w:p>
                          <w:p w14:paraId="4B736AC2" w14:textId="6FCE37A8" w:rsidR="00353398" w:rsidRDefault="00CB7550" w:rsidP="00200B6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CB755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数据分析：熟练使用SPSS、Excel进行问卷设计与统计分析，擅长从数据中提炼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有效的信息。</w:t>
                            </w:r>
                          </w:p>
                          <w:p w14:paraId="25D36F24" w14:textId="22AC0728" w:rsidR="00353398" w:rsidRDefault="00B64CD6" w:rsidP="00200B6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64CD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新媒体运营：精通公众</w:t>
                            </w:r>
                            <w:proofErr w:type="gramStart"/>
                            <w:r w:rsidRPr="00B64CD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号内容</w:t>
                            </w:r>
                            <w:proofErr w:type="gramEnd"/>
                            <w:r w:rsidRPr="00B64CD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策划、排版设计及用户增长策略，</w:t>
                            </w:r>
                            <w:proofErr w:type="gramStart"/>
                            <w:r w:rsidRPr="00B64CD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熟悉秀米</w:t>
                            </w:r>
                            <w:proofErr w:type="gramEnd"/>
                            <w:r w:rsidRPr="00B64CD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等工具，具备视觉</w:t>
                            </w:r>
                            <w:proofErr w:type="gramStart"/>
                            <w:r w:rsidRPr="00B64CD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化表达</w:t>
                            </w:r>
                            <w:proofErr w:type="gramEnd"/>
                            <w:r w:rsidRPr="00B64CD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能力</w:t>
                            </w:r>
                            <w:r w:rsidR="0035339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B5B89AD" w14:textId="4436F411" w:rsidR="00353398" w:rsidRPr="00BB4F15" w:rsidRDefault="004A6379" w:rsidP="00200B6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A637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团队协作：</w:t>
                            </w:r>
                            <w:r w:rsidR="00EA2998" w:rsidRPr="00EA299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协同团队制作图文素材</w:t>
                            </w:r>
                            <w:r w:rsidR="00EA299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 w:rsidR="00A26D00" w:rsidRPr="00A26D00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通过“非遗文化周”专题推广，助力项目</w:t>
                            </w:r>
                            <w:r w:rsidR="00A26D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上线，</w:t>
                            </w:r>
                            <w:r w:rsidR="00A26D00" w:rsidRPr="00A26D00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获官方账号转载</w:t>
                            </w:r>
                            <w:r w:rsidR="00A26D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E962E" id="_x0000_s1058" style="position:absolute;left:0;text-align:left;margin-left:-24.6pt;margin-top:284.2pt;width:506.75pt;height:122.4pt;z-index:2516828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" filled="f" stroked="f">
                <v:textbox>
                  <w:txbxContent>
                    <w:p w14:paraId="24EDF1DD" w14:textId="77777777" w:rsidR="000B0749" w:rsidRDefault="000B0749" w:rsidP="00200B62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 w:rsidRPr="000B0749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指尖艺术绽放国际舞台，“彝”针“彝”线赋能乡村振兴</w:t>
                      </w:r>
                      <w:r w:rsidR="0035339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</w:t>
                      </w:r>
                    </w:p>
                    <w:p w14:paraId="68777FEC" w14:textId="270BAB9C" w:rsidR="00353398" w:rsidRDefault="000B0749" w:rsidP="00200B62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 w:rsidRPr="000B0749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北京语言大学2024年暑期社会实践项目</w:t>
                      </w:r>
                      <w:r w:rsidR="0035339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 w:rsidR="003B5554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“</w:t>
                      </w:r>
                      <w:r w:rsidR="00B40E83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校级优秀团队</w:t>
                      </w:r>
                      <w:r w:rsidR="003B5554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”称号</w:t>
                      </w:r>
                      <w:r w:rsidR="00B40E83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（全校前10%）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3B5554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35339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2024.</w:t>
                      </w:r>
                      <w:r w:rsidR="00543670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7</w:t>
                      </w:r>
                      <w:r w:rsidR="0035339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-202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4</w:t>
                      </w:r>
                      <w:r w:rsidR="0035339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</w:t>
                      </w:r>
                      <w:r w:rsidR="00543670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9</w:t>
                      </w:r>
                    </w:p>
                    <w:p w14:paraId="4B736AC2" w14:textId="6FCE37A8" w:rsidR="00353398" w:rsidRDefault="00CB7550" w:rsidP="00200B6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CB755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数据分析：熟练使用SPSS、Excel进行问卷设计与统计分析，擅长从数据中提炼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有效的信息。</w:t>
                      </w:r>
                    </w:p>
                    <w:p w14:paraId="25D36F24" w14:textId="22AC0728" w:rsidR="00353398" w:rsidRDefault="00B64CD6" w:rsidP="00200B6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B64CD6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新媒体运营：精通公众</w:t>
                      </w:r>
                      <w:proofErr w:type="gramStart"/>
                      <w:r w:rsidRPr="00B64CD6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号内容</w:t>
                      </w:r>
                      <w:proofErr w:type="gramEnd"/>
                      <w:r w:rsidRPr="00B64CD6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策划、排版设计及用户增长策略，</w:t>
                      </w:r>
                      <w:proofErr w:type="gramStart"/>
                      <w:r w:rsidRPr="00B64CD6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熟悉秀米</w:t>
                      </w:r>
                      <w:proofErr w:type="gramEnd"/>
                      <w:r w:rsidRPr="00B64CD6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等工具，具备视觉</w:t>
                      </w:r>
                      <w:proofErr w:type="gramStart"/>
                      <w:r w:rsidRPr="00B64CD6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化表达</w:t>
                      </w:r>
                      <w:proofErr w:type="gramEnd"/>
                      <w:r w:rsidRPr="00B64CD6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能力</w:t>
                      </w:r>
                      <w:r w:rsidR="0035339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3B5B89AD" w14:textId="4436F411" w:rsidR="00353398" w:rsidRPr="00BB4F15" w:rsidRDefault="004A6379" w:rsidP="00200B6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4A637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团队协作：</w:t>
                      </w:r>
                      <w:r w:rsidR="00EA2998" w:rsidRPr="00EA299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协同团队制作图文素材</w:t>
                      </w:r>
                      <w:r w:rsidR="00EA299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</w:t>
                      </w:r>
                      <w:r w:rsidR="00A26D00" w:rsidRPr="00A26D00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通过“非遗文化周”专题推广，助力项目</w:t>
                      </w:r>
                      <w:r w:rsidR="00A26D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上线，</w:t>
                      </w:r>
                      <w:r w:rsidR="00A26D00" w:rsidRPr="00A26D00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获官方账号转载</w:t>
                      </w:r>
                      <w:r w:rsidR="00A26D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250EAC" wp14:editId="65616961">
                <wp:simplePos x="0" y="0"/>
                <wp:positionH relativeFrom="column">
                  <wp:posOffset>-335280</wp:posOffset>
                </wp:positionH>
                <wp:positionV relativeFrom="paragraph">
                  <wp:posOffset>2382520</wp:posOffset>
                </wp:positionV>
                <wp:extent cx="6435725" cy="1333500"/>
                <wp:effectExtent l="0" t="0" r="0" b="0"/>
                <wp:wrapNone/>
                <wp:docPr id="9374040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5725" cy="1333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E881D6A" w14:textId="51B85ED3" w:rsidR="00353398" w:rsidRDefault="00017A5C" w:rsidP="002D43C8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数据分析实习生</w:t>
                            </w:r>
                            <w:r w:rsidR="0035339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 w:rsidR="00E34E39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</w:t>
                            </w:r>
                            <w:r w:rsidRPr="00017A5C">
                              <w:rPr>
                                <w:rFonts w:ascii="微软雅黑" w:eastAsia="微软雅黑" w:hAnsi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北京智谱华章科技有限公司 </w:t>
                            </w:r>
                            <w:r w:rsidR="0035339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E34E39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35339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E34E39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353398" w:rsidRPr="00AF5618">
                              <w:rPr>
                                <w:rFonts w:ascii="微软雅黑" w:eastAsia="微软雅黑" w:hAnsi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5</w:t>
                            </w:r>
                            <w:r w:rsidR="00353398" w:rsidRPr="00AF5618">
                              <w:rPr>
                                <w:rFonts w:ascii="微软雅黑" w:eastAsia="微软雅黑" w:hAnsi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 w:rsidR="00E34E39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3</w:t>
                            </w:r>
                            <w:r w:rsidR="00353398" w:rsidRPr="00AF5618">
                              <w:rPr>
                                <w:rFonts w:ascii="微软雅黑" w:eastAsia="微软雅黑" w:hAnsi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-202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5</w:t>
                            </w:r>
                            <w:r w:rsidR="00353398" w:rsidRPr="00AF5618">
                              <w:rPr>
                                <w:rFonts w:ascii="微软雅黑" w:eastAsia="微软雅黑" w:hAnsi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04</w:t>
                            </w:r>
                          </w:p>
                          <w:p w14:paraId="66DD36E2" w14:textId="674A5BA6" w:rsidR="00353398" w:rsidRDefault="00017A5C" w:rsidP="002D43C8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017A5C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负责对AI大模型生成内容进行质量评估与问题分析，识别逻辑偏差与安全风险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4F8F71F7" w14:textId="3AD061F2" w:rsidR="00353398" w:rsidRDefault="00017A5C" w:rsidP="002D43C8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017A5C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使用数据标注工具完成分类标注、语义扩写及对话数据优化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4D13DFDB" w14:textId="3904766F" w:rsidR="00353398" w:rsidRPr="00DE7BAF" w:rsidRDefault="00017A5C" w:rsidP="002D43C8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017A5C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输出分析结果与问题归因报告，为模型优化与迭代提供数据支持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50EAC" id="_x0000_s1059" style="position:absolute;left:0;text-align:left;margin-left:-26.4pt;margin-top:187.6pt;width:506.75pt;height:10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" filled="f" stroked="f">
                <v:textbox>
                  <w:txbxContent>
                    <w:p w14:paraId="1E881D6A" w14:textId="51B85ED3" w:rsidR="00353398" w:rsidRDefault="00017A5C" w:rsidP="002D43C8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数据分析实习生</w:t>
                      </w:r>
                      <w:r w:rsidR="0035339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</w:t>
                      </w:r>
                      <w:r w:rsidR="00E34E39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</w:t>
                      </w:r>
                      <w:r w:rsidRPr="00017A5C">
                        <w:rPr>
                          <w:rFonts w:ascii="微软雅黑" w:eastAsia="微软雅黑" w:hAnsi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 xml:space="preserve">北京智谱华章科技有限公司 </w:t>
                      </w:r>
                      <w:r w:rsidR="0035339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 w:rsidR="00E34E39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 w:rsidR="0035339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 w:rsidR="00E34E39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 w:rsidR="00353398" w:rsidRPr="00AF5618">
                        <w:rPr>
                          <w:rFonts w:ascii="微软雅黑" w:eastAsia="微软雅黑" w:hAnsi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202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5</w:t>
                      </w:r>
                      <w:r w:rsidR="00353398" w:rsidRPr="00AF5618">
                        <w:rPr>
                          <w:rFonts w:ascii="微软雅黑" w:eastAsia="微软雅黑" w:hAnsi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.0</w:t>
                      </w:r>
                      <w:r w:rsidR="00E34E39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3</w:t>
                      </w:r>
                      <w:r w:rsidR="00353398" w:rsidRPr="00AF5618">
                        <w:rPr>
                          <w:rFonts w:ascii="微软雅黑" w:eastAsia="微软雅黑" w:hAnsi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-202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5</w:t>
                      </w:r>
                      <w:r w:rsidR="00353398" w:rsidRPr="00AF5618">
                        <w:rPr>
                          <w:rFonts w:ascii="微软雅黑" w:eastAsia="微软雅黑" w:hAnsi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04</w:t>
                      </w:r>
                    </w:p>
                    <w:p w14:paraId="66DD36E2" w14:textId="674A5BA6" w:rsidR="00353398" w:rsidRDefault="00017A5C" w:rsidP="002D43C8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017A5C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负责对AI大模型生成内容进行质量评估与问题分析，识别逻辑偏差与安全风险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4F8F71F7" w14:textId="3AD061F2" w:rsidR="00353398" w:rsidRDefault="00017A5C" w:rsidP="002D43C8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017A5C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使用数据标注工具完成分类标注、语义扩写及对话数据优化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4D13DFDB" w14:textId="3904766F" w:rsidR="00353398" w:rsidRPr="00DE7BAF" w:rsidRDefault="00017A5C" w:rsidP="002D43C8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017A5C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输出分析结果与问题归因报告，为模型优化与迭代提供数据支持</w:t>
                      </w:r>
                    </w:p>
                  </w:txbxContent>
                </v:textbox>
              </v:rect>
            </w:pict>
          </mc:Fallback>
        </mc:AlternateContent>
      </w:r>
      <w:r w:rsidR="00BF32C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703F5A" wp14:editId="79831BC9">
                <wp:simplePos x="0" y="0"/>
                <wp:positionH relativeFrom="column">
                  <wp:posOffset>-260350</wp:posOffset>
                </wp:positionH>
                <wp:positionV relativeFrom="paragraph">
                  <wp:posOffset>5948680</wp:posOffset>
                </wp:positionV>
                <wp:extent cx="6435725" cy="882650"/>
                <wp:effectExtent l="0" t="0" r="0" b="0"/>
                <wp:wrapNone/>
                <wp:docPr id="1299719818" name="矩形 1299719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725" cy="882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85F4021" w14:textId="77777777" w:rsidR="00353398" w:rsidRDefault="00353398" w:rsidP="00353398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2E019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技术能力：Python（Pandas/Scikit-learn）</w:t>
                            </w:r>
                            <w:r w:rsidRPr="002E019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、SQL、正则表达式、Flask、</w:t>
                            </w:r>
                            <w:r w:rsidRPr="002E0196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BERT-LSTM</w:t>
                            </w:r>
                            <w:r w:rsidRPr="002E019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等NLP模型调优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92BF68C" w14:textId="77777777" w:rsidR="00353398" w:rsidRDefault="00353398" w:rsidP="00353398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2E019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核心素养：数据清洗与分析、多源异构数据整合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69E3A6A" w14:textId="77777777" w:rsidR="00353398" w:rsidRDefault="00353398" w:rsidP="00353398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2E019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语言能力：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大学英语四级证书</w:t>
                            </w:r>
                            <w:r w:rsidRPr="002E019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可</w:t>
                            </w:r>
                            <w:r w:rsidRPr="002E0196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阅读英文技术文档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03F5A" id="矩形 1299719818" o:spid="_x0000_s1058" style="position:absolute;left:0;text-align:left;margin-left:-20.5pt;margin-top:468.4pt;width:506.75pt;height:69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" filled="f" stroked="f">
                <v:textbox>
                  <w:txbxContent>
                    <w:p w14:paraId="285F4021" w14:textId="77777777" w:rsidR="00353398" w:rsidRDefault="00353398" w:rsidP="00353398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2E0196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技术能力：Python（Pandas/Scikit-learn）、SQL、正则表达式、Flask、</w:t>
                      </w:r>
                      <w:r w:rsidRPr="002E0196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BERT-LSTM</w:t>
                      </w:r>
                      <w:r w:rsidRPr="002E0196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等NLP模型调优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692BF68C" w14:textId="77777777" w:rsidR="00353398" w:rsidRDefault="00353398" w:rsidP="00353398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2E0196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核心素养：数据清洗与分析、多源异构数据整合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569E3A6A" w14:textId="77777777" w:rsidR="00353398" w:rsidRDefault="00353398" w:rsidP="00353398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2E0196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语言能力：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大学英语四级证书</w:t>
                      </w:r>
                      <w:r w:rsidRPr="002E0196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可</w:t>
                      </w:r>
                      <w:r w:rsidRPr="002E0196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阅读英文技术文档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 w:rsidR="00BF32C6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FD9599D" wp14:editId="65FCDE37">
                <wp:simplePos x="0" y="0"/>
                <wp:positionH relativeFrom="margin">
                  <wp:align>center</wp:align>
                </wp:positionH>
                <wp:positionV relativeFrom="paragraph">
                  <wp:posOffset>5441315</wp:posOffset>
                </wp:positionV>
                <wp:extent cx="6571615" cy="294640"/>
                <wp:effectExtent l="19050" t="19050" r="19685" b="29210"/>
                <wp:wrapNone/>
                <wp:docPr id="315709903" name="组合 315709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573098597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5933496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161787690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8680096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23E5D24" w14:textId="77777777" w:rsidR="00353398" w:rsidRDefault="00353398" w:rsidP="00353398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D9599D" id="组合 315709903" o:spid="_x0000_s1061" style="position:absolute;left:0;text-align:left;margin-left:0;margin-top:428.45pt;width:517.45pt;height:23.2pt;z-index:251673600;mso-position-horizontal:center;mso-position-horizontal-relative:margin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">
                <v:line id="直接连接符 4" o:spid="_x0000_s1062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" strokecolor="#d8d8d8 [2732]" strokeweight="1.5pt">
                  <v:stroke joinstyle="miter"/>
                </v:line>
                <v:group id="组合 6" o:spid="_x0000_s1063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">
                  <v:roundrect id="矩形 17" o:spid="_x0000_s1064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" fillcolor="#607a9d" strokecolor="#f5f6fb" strokeweight="3pt"/>
                  <v:rect id="矩形 27" o:spid="_x0000_s1065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" filled="f" stroked="f" strokeweight="1pt">
                    <v:textbox>
                      <w:txbxContent>
                        <w:p w14:paraId="523E5D24" w14:textId="77777777" w:rsidR="00353398" w:rsidRDefault="00353398" w:rsidP="00353398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  <w:r w:rsidR="00011BF7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6342846" wp14:editId="03F101B6">
                <wp:simplePos x="0" y="0"/>
                <wp:positionH relativeFrom="margin">
                  <wp:align>center</wp:align>
                </wp:positionH>
                <wp:positionV relativeFrom="paragraph">
                  <wp:posOffset>2017409</wp:posOffset>
                </wp:positionV>
                <wp:extent cx="6571615" cy="294640"/>
                <wp:effectExtent l="19050" t="19050" r="19685" b="10160"/>
                <wp:wrapNone/>
                <wp:docPr id="1611656439" name="组合 1611656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5"/>
                        </a:xfrm>
                      </wpg:grpSpPr>
                      <wps:wsp>
                        <wps:cNvPr id="163355759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2031596940" name="组合 6"/>
                        <wpg:cNvGrpSpPr/>
                        <wpg:grpSpPr>
                          <a:xfrm>
                            <a:off x="1000" y="3618"/>
                            <a:ext cx="1967" cy="465"/>
                            <a:chOff x="1000" y="3618"/>
                            <a:chExt cx="1967" cy="465"/>
                          </a:xfrm>
                        </wpg:grpSpPr>
                        <wps:wsp>
                          <wps:cNvPr id="2120706934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92280690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45A1D27" w14:textId="4C6BDE74" w:rsidR="00353398" w:rsidRDefault="003646F3" w:rsidP="00353398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实践经历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342846" id="组合 1611656439" o:spid="_x0000_s1066" style="position:absolute;left:0;text-align:left;margin-left:0;margin-top:158.85pt;width:517.45pt;height:23.2pt;z-index:251681792;mso-position-horizontal:center;mso-position-horizontal-relative:margin" coordorigin="1000,3618" coordsize="10349,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">
                <v:line id="直接连接符 4" o:spid="_x0000_s106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" strokecolor="#d8d8d8 [2732]" strokeweight="1.5pt">
                  <v:stroke joinstyle="miter"/>
                </v:line>
                <v:group id="组合 6" o:spid="_x0000_s1068" style="position:absolute;left:1000;top:3618;width:1967;height:465" coordorigin="1000,3618" coordsize="1967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">
                  <v:roundrect id="矩形 17" o:spid="_x0000_s106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" fillcolor="#607a9d" strokecolor="#f5f6fb" strokeweight="3pt"/>
                  <v:rect id="矩形 27" o:spid="_x0000_s107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" filled="f" stroked="f" strokeweight="1pt">
                    <v:textbox>
                      <w:txbxContent>
                        <w:p w14:paraId="545A1D27" w14:textId="4C6BDE74" w:rsidR="00353398" w:rsidRDefault="003646F3" w:rsidP="00353398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实践经历</w:t>
                          </w: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  <w:r w:rsidR="00011BF7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352CAF1" wp14:editId="0136ECD4">
                <wp:simplePos x="0" y="0"/>
                <wp:positionH relativeFrom="page">
                  <wp:posOffset>0</wp:posOffset>
                </wp:positionH>
                <wp:positionV relativeFrom="paragraph">
                  <wp:posOffset>-1450340</wp:posOffset>
                </wp:positionV>
                <wp:extent cx="7722870" cy="11475720"/>
                <wp:effectExtent l="0" t="0" r="0" b="0"/>
                <wp:wrapNone/>
                <wp:docPr id="510388251" name="矩形 510388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2870" cy="11475720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17654" id="矩形 510388251" o:spid="_x0000_s1026" style="position:absolute;margin-left:0;margin-top:-114.2pt;width:608.1pt;height:903.6pt;z-index:-25164800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" fillcolor="#f5f6fb" stroked="f" strokeweight="2pt">
                <w10:wrap anchorx="page"/>
              </v:rect>
            </w:pict>
          </mc:Fallback>
        </mc:AlternateContent>
      </w:r>
    </w:p>
    <w:sectPr w:rsidR="002B52F8"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305E3" w14:textId="77777777" w:rsidR="00003D3C" w:rsidRDefault="00003D3C" w:rsidP="00A477B9">
      <w:r>
        <w:separator/>
      </w:r>
    </w:p>
  </w:endnote>
  <w:endnote w:type="continuationSeparator" w:id="0">
    <w:p w14:paraId="710630F1" w14:textId="77777777" w:rsidR="00003D3C" w:rsidRDefault="00003D3C" w:rsidP="00A47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ozuka Gothic Pr6N B">
    <w:altName w:val="Yu Gothic UI Semibold"/>
    <w:charset w:val="80"/>
    <w:family w:val="auto"/>
    <w:pitch w:val="default"/>
    <w:sig w:usb0="00000000" w:usb1="00000000" w:usb2="00000012" w:usb3="00000000" w:csb0="2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78CC5" w14:textId="77777777" w:rsidR="00003D3C" w:rsidRDefault="00003D3C" w:rsidP="00A477B9">
      <w:r>
        <w:separator/>
      </w:r>
    </w:p>
  </w:footnote>
  <w:footnote w:type="continuationSeparator" w:id="0">
    <w:p w14:paraId="116B413F" w14:textId="77777777" w:rsidR="00003D3C" w:rsidRDefault="00003D3C" w:rsidP="00A477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415011963">
    <w:abstractNumId w:val="2"/>
  </w:num>
  <w:num w:numId="2" w16cid:durableId="1224632937">
    <w:abstractNumId w:val="1"/>
  </w:num>
  <w:num w:numId="3" w16cid:durableId="62654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kyZWMzNjgyN2FhM2ZkMmYyYWZhNzU1ZGY2N2M4NmIifQ=="/>
  </w:docVars>
  <w:rsids>
    <w:rsidRoot w:val="606C21AA"/>
    <w:rsid w:val="00003D3C"/>
    <w:rsid w:val="00011BF7"/>
    <w:rsid w:val="00017A5C"/>
    <w:rsid w:val="00073DC5"/>
    <w:rsid w:val="00090AE2"/>
    <w:rsid w:val="000A610C"/>
    <w:rsid w:val="000B0749"/>
    <w:rsid w:val="000B256A"/>
    <w:rsid w:val="000B67BF"/>
    <w:rsid w:val="000B708A"/>
    <w:rsid w:val="000C10C8"/>
    <w:rsid w:val="000C233C"/>
    <w:rsid w:val="000C571F"/>
    <w:rsid w:val="000F7798"/>
    <w:rsid w:val="00103129"/>
    <w:rsid w:val="00154160"/>
    <w:rsid w:val="00154400"/>
    <w:rsid w:val="00195D6F"/>
    <w:rsid w:val="001E3984"/>
    <w:rsid w:val="001E5BF7"/>
    <w:rsid w:val="00200B62"/>
    <w:rsid w:val="002022EF"/>
    <w:rsid w:val="002168DF"/>
    <w:rsid w:val="00216B18"/>
    <w:rsid w:val="002234BF"/>
    <w:rsid w:val="002439E7"/>
    <w:rsid w:val="00245AD3"/>
    <w:rsid w:val="00271A32"/>
    <w:rsid w:val="00294D83"/>
    <w:rsid w:val="00297109"/>
    <w:rsid w:val="002B52F8"/>
    <w:rsid w:val="002C2553"/>
    <w:rsid w:val="002D43C8"/>
    <w:rsid w:val="002E0196"/>
    <w:rsid w:val="002E4D85"/>
    <w:rsid w:val="003041FF"/>
    <w:rsid w:val="00336B4E"/>
    <w:rsid w:val="00353398"/>
    <w:rsid w:val="003646F3"/>
    <w:rsid w:val="0037219C"/>
    <w:rsid w:val="00377587"/>
    <w:rsid w:val="003A3839"/>
    <w:rsid w:val="003A550E"/>
    <w:rsid w:val="003B1496"/>
    <w:rsid w:val="003B5554"/>
    <w:rsid w:val="003C1991"/>
    <w:rsid w:val="003C61C8"/>
    <w:rsid w:val="003F260C"/>
    <w:rsid w:val="00437BEE"/>
    <w:rsid w:val="00450885"/>
    <w:rsid w:val="004811BF"/>
    <w:rsid w:val="004826BD"/>
    <w:rsid w:val="004A6379"/>
    <w:rsid w:val="004F0B1D"/>
    <w:rsid w:val="004F6B8D"/>
    <w:rsid w:val="00511B2D"/>
    <w:rsid w:val="00524AF9"/>
    <w:rsid w:val="005275FF"/>
    <w:rsid w:val="0053066A"/>
    <w:rsid w:val="00543670"/>
    <w:rsid w:val="005D07ED"/>
    <w:rsid w:val="005D1C57"/>
    <w:rsid w:val="005E1096"/>
    <w:rsid w:val="0066166D"/>
    <w:rsid w:val="00661D0F"/>
    <w:rsid w:val="007017AF"/>
    <w:rsid w:val="007050DE"/>
    <w:rsid w:val="007338DA"/>
    <w:rsid w:val="00783E27"/>
    <w:rsid w:val="007C3FAD"/>
    <w:rsid w:val="007F1230"/>
    <w:rsid w:val="00815590"/>
    <w:rsid w:val="00850B7F"/>
    <w:rsid w:val="00875B2E"/>
    <w:rsid w:val="008D1120"/>
    <w:rsid w:val="008D771F"/>
    <w:rsid w:val="008F7D28"/>
    <w:rsid w:val="00923B2C"/>
    <w:rsid w:val="00931EE2"/>
    <w:rsid w:val="00944F3D"/>
    <w:rsid w:val="00990791"/>
    <w:rsid w:val="00997C08"/>
    <w:rsid w:val="009C3D9B"/>
    <w:rsid w:val="009D00C2"/>
    <w:rsid w:val="009D458D"/>
    <w:rsid w:val="009D7668"/>
    <w:rsid w:val="009F6368"/>
    <w:rsid w:val="00A17C64"/>
    <w:rsid w:val="00A26D00"/>
    <w:rsid w:val="00A45395"/>
    <w:rsid w:val="00A477B9"/>
    <w:rsid w:val="00A64A4D"/>
    <w:rsid w:val="00A80497"/>
    <w:rsid w:val="00AA162E"/>
    <w:rsid w:val="00AF5618"/>
    <w:rsid w:val="00B40E83"/>
    <w:rsid w:val="00B520F0"/>
    <w:rsid w:val="00B60FA1"/>
    <w:rsid w:val="00B64CD6"/>
    <w:rsid w:val="00BB4F15"/>
    <w:rsid w:val="00BD1D91"/>
    <w:rsid w:val="00BD56FF"/>
    <w:rsid w:val="00BF0B9C"/>
    <w:rsid w:val="00BF32C6"/>
    <w:rsid w:val="00C25F89"/>
    <w:rsid w:val="00C62B6C"/>
    <w:rsid w:val="00CA2E8C"/>
    <w:rsid w:val="00CB7550"/>
    <w:rsid w:val="00D065ED"/>
    <w:rsid w:val="00D35973"/>
    <w:rsid w:val="00DC2FDD"/>
    <w:rsid w:val="00DD38F3"/>
    <w:rsid w:val="00DE7BAF"/>
    <w:rsid w:val="00DF1850"/>
    <w:rsid w:val="00DF1FB3"/>
    <w:rsid w:val="00E032BA"/>
    <w:rsid w:val="00E037B6"/>
    <w:rsid w:val="00E34E39"/>
    <w:rsid w:val="00E4217B"/>
    <w:rsid w:val="00E5529C"/>
    <w:rsid w:val="00E65F86"/>
    <w:rsid w:val="00E94F57"/>
    <w:rsid w:val="00E969D3"/>
    <w:rsid w:val="00EA2998"/>
    <w:rsid w:val="00ED25B6"/>
    <w:rsid w:val="00EF52A9"/>
    <w:rsid w:val="00EF5726"/>
    <w:rsid w:val="00F07C0A"/>
    <w:rsid w:val="00F2523E"/>
    <w:rsid w:val="00F86D11"/>
    <w:rsid w:val="00F979AF"/>
    <w:rsid w:val="00FB52AF"/>
    <w:rsid w:val="00FC197E"/>
    <w:rsid w:val="00FC5A6B"/>
    <w:rsid w:val="00FD35AD"/>
    <w:rsid w:val="00FF0E5C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8F87A44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2CCE14D"/>
  <w15:docId w15:val="{F68BEF5C-AE7C-4FA2-BF36-4AEA72663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7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简历-简致简历求职简历应届生简历最新简历创意简历.docx</Template>
  <TotalTime>547</TotalTime>
  <Pages>2</Pages>
  <Words>15</Words>
  <Characters>18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宏强 张</cp:lastModifiedBy>
  <cp:revision>154</cp:revision>
  <cp:lastPrinted>2025-03-03T03:21:00Z</cp:lastPrinted>
  <dcterms:created xsi:type="dcterms:W3CDTF">2025-03-01T04:29:00Z</dcterms:created>
  <dcterms:modified xsi:type="dcterms:W3CDTF">2026-05-03T11:52:00Z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F5BD5BD6A4984DC98568FA3149AEDAE5_13</vt:lpwstr>
  </property>
</Properties>
</file>